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CE082A"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-427990</wp:posOffset>
                </wp:positionV>
                <wp:extent cx="5007610" cy="1115060"/>
                <wp:effectExtent l="0" t="0" r="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7610" cy="1115060"/>
                          <a:chOff x="14159" y="1056"/>
                          <a:chExt cx="7886" cy="1756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14159" y="1056"/>
                            <a:ext cx="7886" cy="10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9B6EDA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96"/>
                                  <w:szCs w:val="96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52"/>
                                  <w:szCs w:val="52"/>
                                  <w:shd w:val="clear" w:fill="FFFFFF"/>
                                  <w:lang w:val="en-US" w:eastAsia="zh-CN"/>
                                </w:rPr>
                                <w:t>EMMANUEL  ARCHIBONG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14159" y="2065"/>
                            <a:ext cx="7805" cy="7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786B3">
                              <w:pPr>
                                <w:jc w:val="left"/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44"/>
                                  <w:szCs w:val="4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44"/>
                                  <w:szCs w:val="44"/>
                                  <w:shd w:val="clear" w:fill="FFFFFF"/>
                                  <w:lang w:val="en-US" w:eastAsia="zh-CN"/>
                                </w:rPr>
                                <w:t xml:space="preserve">Job intention: </w:t>
                              </w:r>
                              <w: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44"/>
                                  <w:szCs w:val="44"/>
                                  <w:shd w:val="clear" w:fill="FFFFFF"/>
                                  <w:lang w:val="en-US" w:eastAsia="zh-CN"/>
                                </w:rPr>
                                <w:t>Software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026" o:spt="203" style="position:absolute;left:0pt;margin-left:86.25pt;margin-top:-33.7pt;height:87.8pt;width:394.3pt;z-index:251663360;mso-width-relative:page;mso-height-relative:page;" coordorigin="14159,1056" coordsize="7886,1756" o:gfxdata="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">
                <o:lock v:ext="edit" aspectratio="f"/>
                <v:shape id="文本框 6" o:spid="_x0000_s1026" o:spt="202" type="#_x0000_t202" style="position:absolute;left:14159;top:1056;height:1014;width:7886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39B6EDA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96"/>
                            <w:szCs w:val="96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52"/>
                            <w:szCs w:val="52"/>
                            <w:shd w:val="clear" w:fill="FFFFFF"/>
                            <w:lang w:val="en-US" w:eastAsia="zh-CN"/>
                          </w:rPr>
                          <w:t>EMMANUEL  ARCHIBONG</w:t>
                        </w:r>
                      </w:p>
                    </w:txbxContent>
                  </v:textbox>
                </v:shape>
                <v:shape id="文本框 4" o:spid="_x0000_s1026" o:spt="202" type="#_x0000_t202" style="position:absolute;left:14159;top:2065;height:747;width:7805;" filled="f" stroked="f" coordsize="21600,21600" o:gfxdata="UEsDBAoAAAAAAIdO4kAAAAAAAAAAAAAAAAAEAAAAZHJzL1BLAwQUAAAACACHTuJA0wWMh78AAADa&#10;AAAADwAAAGRycy9kb3ducmV2LnhtbEWPT2vCQBTE74V+h+UVequbSC2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FjIe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FF786B3">
                        <w:pPr>
                          <w:jc w:val="left"/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44"/>
                            <w:szCs w:val="4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44"/>
                            <w:szCs w:val="44"/>
                            <w:shd w:val="clear" w:fill="FFFFFF"/>
                            <w:lang w:val="en-US" w:eastAsia="zh-CN"/>
                          </w:rPr>
                          <w:t xml:space="preserve">Job intention: </w:t>
                        </w:r>
                        <w: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44"/>
                            <w:szCs w:val="44"/>
                            <w:shd w:val="clear" w:fill="FFFFFF"/>
                            <w:lang w:val="en-US" w:eastAsia="zh-CN"/>
                          </w:rPr>
                          <w:t>Software Developer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-532130</wp:posOffset>
            </wp:positionH>
            <wp:positionV relativeFrom="paragraph">
              <wp:posOffset>-554990</wp:posOffset>
            </wp:positionV>
            <wp:extent cx="1434465" cy="1434465"/>
            <wp:effectExtent l="0" t="0" r="13335" b="133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-734060</wp:posOffset>
            </wp:positionH>
            <wp:positionV relativeFrom="paragraph">
              <wp:posOffset>8641715</wp:posOffset>
            </wp:positionV>
            <wp:extent cx="2896870" cy="505460"/>
            <wp:effectExtent l="0" t="0" r="17780" b="8890"/>
            <wp:wrapNone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9198610</wp:posOffset>
                </wp:positionV>
                <wp:extent cx="636270" cy="26987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9B243">
                            <w:pPr>
                              <w:jc w:val="center"/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4" o:spid="_x0000_s1026" o:spt="202" type="#_x0000_t202" style="position:absolute;left:0pt;margin-left:-1.35pt;margin-top:724.3pt;height:21.25pt;width:50.1pt;z-index:251668480;mso-width-relative:page;mso-height-relative:page;" filled="f" stroked="f" coordsize="21600,21600" o:gfxdata="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ESUr3AAAAAsBAAAPAAAAAAAAAAEAIAAAACIAAABk&#10;cnMvZG93bnJldi54bWxQSwECFAAUAAAACACHTuJAivU22DsCAABn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519B243">
                      <w:pPr>
                        <w:jc w:val="center"/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1572895</wp:posOffset>
                </wp:positionH>
                <wp:positionV relativeFrom="paragraph">
                  <wp:posOffset>9197340</wp:posOffset>
                </wp:positionV>
                <wp:extent cx="636270" cy="26987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67FD2">
                            <w:pPr>
                              <w:jc w:val="center"/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6" o:spid="_x0000_s1026" o:spt="202" type="#_x0000_t202" style="position:absolute;left:0pt;margin-left:123.85pt;margin-top:724.2pt;height:21.25pt;width:50.1pt;z-index:251670528;mso-width-relative:page;mso-height-relative:page;" filled="f" stroked="f" coordsize="21600,21600" o:gfxdata="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uvvDPt0AAAANAQAADwAAAAAAAAABACAAAAAiAAAA&#10;ZHJzL2Rvd25yZXYueG1sUEsBAhQAFAAAAAgAh07iQH8NwdI7AgAAZw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1867FD2">
                      <w:pPr>
                        <w:jc w:val="center"/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9197975</wp:posOffset>
                </wp:positionV>
                <wp:extent cx="636270" cy="26987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08976">
                            <w:pPr>
                              <w:jc w:val="center"/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5" o:spid="_x0000_s1026" o:spt="202" type="#_x0000_t202" style="position:absolute;left:0pt;margin-left:61.25pt;margin-top:724.25pt;height:21.25pt;width:50.1pt;z-index:251669504;mso-width-relative:page;mso-height-relative:page;" filled="f" stroked="f" coordsize="21600,21600" o:gfxdata="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opwWi2wAAAA0BAAAPAAAAAAAAAAEAIAAAACIAAABk&#10;cnMvZG93bnJldi54bWxQSwECFAAUAAAACACHTuJA0Ir1M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1208976">
                      <w:pPr>
                        <w:jc w:val="center"/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-812165</wp:posOffset>
                </wp:positionH>
                <wp:positionV relativeFrom="paragraph">
                  <wp:posOffset>9199245</wp:posOffset>
                </wp:positionV>
                <wp:extent cx="636270" cy="26987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10294">
                            <w:pPr>
                              <w:jc w:val="center"/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3" o:spid="_x0000_s1026" o:spt="202" type="#_x0000_t202" style="position:absolute;left:0pt;margin-left:-63.95pt;margin-top:724.35pt;height:21.25pt;width:50.1pt;z-index:251667456;mso-width-relative:page;mso-height-relative:page;" filled="f" stroked="f" coordsize="21600,21600" o:gfxdata="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6lnxbeAAAADgEAAA8AAAAAAAAAAQAgAAAAIgAA&#10;AGRycy9kb3ducmV2LnhtbFBLAQIUABQAAAAIAIdO4kDPg+0vOwIAAGc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E710294">
                      <w:pPr>
                        <w:jc w:val="center"/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8642985</wp:posOffset>
                </wp:positionV>
                <wp:extent cx="2610485" cy="42926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429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94A45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</w:rPr>
                              <w:t>0000-000-000@WPS.com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9" o:spid="_x0000_s1026" o:spt="202" type="#_x0000_t202" style="position:absolute;left:0pt;margin-left:267.2pt;margin-top:680.55pt;height:33.8pt;width:205.55pt;z-index:251673600;mso-width-relative:page;mso-height-relative:page;" filled="f" stroked="f" coordsize="21600,21600" o:gfxdata="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rxZ/90AAAANAQAADwAAAAAAAAABACAAAAAi&#10;AAAAZHJzL2Rvd25yZXYueG1sUEsBAhQAFAAAAAgAh07iQMIrFi4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094A45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</w:rPr>
                        <w:t>0000-000-000@WPS.com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2992755</wp:posOffset>
            </wp:positionH>
            <wp:positionV relativeFrom="paragraph">
              <wp:posOffset>8351520</wp:posOffset>
            </wp:positionV>
            <wp:extent cx="301625" cy="1089025"/>
            <wp:effectExtent l="0" t="0" r="3175" b="15875"/>
            <wp:wrapNone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8232775</wp:posOffset>
                </wp:positionV>
                <wp:extent cx="2610485" cy="36639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366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C26BE">
                            <w:pPr>
                              <w:rPr>
                                <w:rFonts w:hint="default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</w:rPr>
                              <w:t>+86 000-0000-0000-00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8" o:spid="_x0000_s1026" o:spt="202" type="#_x0000_t202" style="position:absolute;left:0pt;margin-left:267.2pt;margin-top:648.25pt;height:28.85pt;width:205.55pt;z-index:251672576;mso-width-relative:page;mso-height-relative:page;" filled="f" stroked="f" coordsize="21600,21600" o:gfxdata="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jn/wf3QAAAA0BAAAPAAAAAAAAAAEAIAAAACIA&#10;AABkcnMvZG93bnJldi54bWxQSwECFAAUAAAACACHTuJAurnvYz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A8C26BE">
                      <w:pPr>
                        <w:rPr>
                          <w:rFonts w:hint="default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</w:rPr>
                        <w:t>+86 000-0000-0000-00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9037955</wp:posOffset>
                </wp:positionV>
                <wp:extent cx="2611120" cy="447675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A66B5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</w:rPr>
                              <w:t>Zhuhai, Guangdong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0" o:spid="_x0000_s1026" o:spt="202" type="#_x0000_t202" style="position:absolute;left:0pt;margin-left:267.2pt;margin-top:711.65pt;height:35.25pt;width:205.6pt;z-index:251674624;mso-width-relative:page;mso-height-relative:page;" filled="f" stroked="f" coordsize="21600,21600" o:gfxdata="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UBVg3dAAAADQEAAA8AAAAAAAAAAQAgAAAAIgAA&#10;AGRycy9kb3ducmV2LnhtbFBLAQIUABQAAAAIAIdO4kBqIcr8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E1A66B5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</w:rPr>
                        <w:t>Zhuhai, Guangdong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-727075</wp:posOffset>
                </wp:positionH>
                <wp:positionV relativeFrom="paragraph">
                  <wp:posOffset>1443355</wp:posOffset>
                </wp:positionV>
                <wp:extent cx="6773545" cy="8896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545" cy="889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7DC21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jc w:val="center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 w14:paraId="2249758A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jc w:val="center"/>
                              <w:textAlignment w:val="auto"/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Medium" w:hAnsi="Manrope Medium" w:eastAsia="SimSun" w:cs="Manrope Medium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It serves a variety of purposes, making presentations powerful tools for convincing and teaching.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-57.25pt;margin-top:113.65pt;height:70.05pt;width:533.35pt;z-index:251662336;mso-width-relative:page;mso-height-relative:page;" filled="f" stroked="f" coordsize="21600,21600" o:gfxdata="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IlxfoN4AAAAMAQAADwAAAAAAAAABACAAAAAi&#10;AAAAZHJzL2Rvd25yZXYueG1sUEsBAhQAFAAAAAgAh07iQO+Fn8c9AgAAaA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57DC21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jc w:val="center"/>
                        <w:textAlignment w:val="auto"/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 w14:paraId="2249758A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jc w:val="center"/>
                        <w:textAlignment w:val="auto"/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Medium" w:hAnsi="Manrope Medium" w:eastAsia="SimSun" w:cs="Manrope Medium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It serves a variety of purposes, making presentations powerful tools for convincing and teaching.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997585</wp:posOffset>
                </wp:positionV>
                <wp:extent cx="4956175" cy="47434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617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787F8">
                            <w:pPr>
                              <w:jc w:val="center"/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  <w:t>Personal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4.65pt;margin-top:78.55pt;height:37.35pt;width:390.25pt;z-index:251661312;mso-width-relative:page;mso-height-relative:page;" filled="f" stroked="f" coordsize="21600,21600" o:gfxdata="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s3TsA2gAAAAkBAAAPAAAAAAAAAAEAIAAAACIAAABk&#10;cnMvZG93bnJldi54bWxQSwECFAAUAAAACACHTuJAdqWIvD0CAABm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4A787F8">
                      <w:pPr>
                        <w:jc w:val="center"/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  <w:t>Personal 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6863080</wp:posOffset>
                </wp:positionV>
                <wp:extent cx="3078480" cy="1124585"/>
                <wp:effectExtent l="0" t="0" r="0" b="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0" cy="1124585"/>
                          <a:chOff x="17200" y="7037"/>
                          <a:chExt cx="4848" cy="1771"/>
                        </a:xfrm>
                      </wpg:grpSpPr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315" y="7037"/>
                            <a:ext cx="545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文本框 9"/>
                        <wps:cNvSpPr txBox="1"/>
                        <wps:spPr>
                          <a:xfrm>
                            <a:off x="17929" y="7095"/>
                            <a:ext cx="3831" cy="4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DE94B2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Corporate name 20XX.05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1" name="文本框 15"/>
                        <wps:cNvSpPr txBox="1"/>
                        <wps:spPr>
                          <a:xfrm>
                            <a:off x="17200" y="7570"/>
                            <a:ext cx="4849" cy="12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8D0016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29.8pt;margin-top:540.4pt;height:88.55pt;width:242.4pt;z-index:251679744;mso-width-relative:page;mso-height-relative:page;" coordorigin="17200,7037" coordsize="4848,1771" o:gfxdata="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">
                <o:lock v:ext="edit" aspectratio="f"/>
                <v:shape id="图片 6" o:spid="_x0000_s1026" o:spt="75" type="#_x0000_t75" style="position:absolute;left:17315;top:7037;height:539;width:545;" filled="f" o:preferrelative="t" stroked="f" coordsize="21600,21600" o:gfxdata="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G1s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文本框 9" o:spid="_x0000_s1026" o:spt="202" type="#_x0000_t202" style="position:absolute;left:17929;top:7095;height:492;width:3831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2DE94B2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Corporate name 20XX.05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17200;top:7570;height:1238;width:4849;" filled="f" stroked="f" coordsize="21600,21600" o:gfxdata="UEsDBAoAAAAAAIdO4kAAAAAAAAAAAAAAAAAEAAAAZHJzL1BLAwQUAAAACACHTuJAt9vDBr4AAADb&#10;AAAADwAAAGRycy9kb3ducmV2LnhtbEWPS4vCQBCE74L/YWjBm04iKp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vDB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88D0016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5588635</wp:posOffset>
                </wp:positionV>
                <wp:extent cx="3078480" cy="1124585"/>
                <wp:effectExtent l="0" t="0" r="0" b="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0" cy="1124585"/>
                          <a:chOff x="17200" y="7037"/>
                          <a:chExt cx="4848" cy="1771"/>
                        </a:xfrm>
                      </wpg:grpSpPr>
                      <pic:pic xmlns:pic="http://schemas.openxmlformats.org/drawingml/2006/picture">
                        <pic:nvPicPr>
                          <pic:cNvPr id="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315" y="7037"/>
                            <a:ext cx="545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文本框 9"/>
                        <wps:cNvSpPr txBox="1"/>
                        <wps:spPr>
                          <a:xfrm>
                            <a:off x="17929" y="7095"/>
                            <a:ext cx="3831" cy="4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5FAEFF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Corporate name 20XX.06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文本框 15"/>
                        <wps:cNvSpPr txBox="1"/>
                        <wps:spPr>
                          <a:xfrm>
                            <a:off x="17200" y="7570"/>
                            <a:ext cx="4849" cy="12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47E88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26" o:spt="203" style="position:absolute;left:0pt;margin-left:229.8pt;margin-top:440.05pt;height:88.55pt;width:242.4pt;z-index:251678720;mso-width-relative:page;mso-height-relative:page;" coordorigin="17200,7037" coordsize="4848,1771" o:gfxdata="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">
                <o:lock v:ext="edit" aspectratio="f"/>
                <v:shape id="图片 6" o:spid="_x0000_s1026" o:spt="75" type="#_x0000_t75" style="position:absolute;left:17315;top:7037;height:539;width:545;" filled="f" o:preferrelative="t" stroked="f" coordsize="21600,21600" o:gfxdata="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c9j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文本框 9" o:spid="_x0000_s1026" o:spt="202" type="#_x0000_t202" style="position:absolute;left:17929;top:7095;height:492;width:3831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1D5FAEFF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Corporate name 20XX.06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17200;top:7570;height:1238;width:4849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4247E88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4314190</wp:posOffset>
                </wp:positionV>
                <wp:extent cx="3078480" cy="1124585"/>
                <wp:effectExtent l="0" t="0" r="0" b="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0" cy="1124585"/>
                          <a:chOff x="17200" y="7037"/>
                          <a:chExt cx="4848" cy="1771"/>
                        </a:xfrm>
                      </wpg:grpSpPr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315" y="7037"/>
                            <a:ext cx="545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文本框 9"/>
                        <wps:cNvSpPr txBox="1"/>
                        <wps:spPr>
                          <a:xfrm>
                            <a:off x="17929" y="7095"/>
                            <a:ext cx="3831" cy="4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ECFA08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Corporate name 20XX.08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文本框 15"/>
                        <wps:cNvSpPr txBox="1"/>
                        <wps:spPr>
                          <a:xfrm>
                            <a:off x="17200" y="7570"/>
                            <a:ext cx="4849" cy="12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022159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" o:spid="_x0000_s1026" o:spt="203" style="position:absolute;left:0pt;margin-left:229.8pt;margin-top:339.7pt;height:88.55pt;width:242.4pt;z-index:251677696;mso-width-relative:page;mso-height-relative:page;" coordorigin="17200,7037" coordsize="4848,1771" o:gfxdata="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">
                <o:lock v:ext="edit" aspectratio="f"/>
                <v:shape id="图片 6" o:spid="_x0000_s1026" o:spt="75" type="#_x0000_t75" style="position:absolute;left:17315;top:7037;height:539;width:545;" filled="f" o:preferrelative="t" stroked="f" coordsize="21600,21600" o:gfxdata="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n8D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文本框 9" o:spid="_x0000_s1026" o:spt="202" type="#_x0000_t202" style="position:absolute;left:17929;top:7095;height:492;width:3831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5ECFA08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Corporate name 20XX.08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17200;top:7570;height:1238;width:4849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4022159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3039745</wp:posOffset>
                </wp:positionV>
                <wp:extent cx="3133725" cy="1163955"/>
                <wp:effectExtent l="0" t="0" r="0" b="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5" cy="1163955"/>
                          <a:chOff x="8122" y="6839"/>
                          <a:chExt cx="4935" cy="1833"/>
                        </a:xfrm>
                      </wpg:grpSpPr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31" y="6839"/>
                            <a:ext cx="533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文本框 9"/>
                        <wps:cNvSpPr txBox="1"/>
                        <wps:spPr>
                          <a:xfrm>
                            <a:off x="8851" y="6888"/>
                            <a:ext cx="3325" cy="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75AAC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School Name 20XX.05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8122" y="7363"/>
                            <a:ext cx="4935" cy="1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F8CA32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" o:spid="_x0000_s1026" o:spt="203" style="position:absolute;left:0pt;margin-left:-63.55pt;margin-top:239.35pt;height:91.65pt;width:246.75pt;z-index:251664384;mso-width-relative:page;mso-height-relative:page;" coordorigin="8122,6839" coordsize="4935,1833" o:gfxdata="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">
                <o:lock v:ext="edit" aspectratio="f"/>
                <v:shape id="图片 4" o:spid="_x0000_s1026" o:spt="75" type="#_x0000_t75" style="position:absolute;left:8231;top:6839;height:526;width:533;" filled="f" o:preferrelative="t" stroked="f" coordsize="21600,21600" o:gfxdata="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UtpG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t"/>
                </v:shape>
                <v:shape id="文本框 9" o:spid="_x0000_s1026" o:spt="202" type="#_x0000_t202" style="position:absolute;left:8851;top:6888;height:428;width:3325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0C75AAC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School Name 20XX.05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8122;top:7363;height:1309;width:4935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EF8CA32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6882130</wp:posOffset>
                </wp:positionV>
                <wp:extent cx="3092450" cy="1163955"/>
                <wp:effectExtent l="0" t="0" r="0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1163955"/>
                          <a:chOff x="8122" y="8827"/>
                          <a:chExt cx="4870" cy="1833"/>
                        </a:xfrm>
                      </wpg:grpSpPr>
                      <pic:pic xmlns:pic="http://schemas.openxmlformats.org/drawingml/2006/picture">
                        <pic:nvPicPr>
                          <pic:cNvPr id="1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31" y="8827"/>
                            <a:ext cx="533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文本框 32"/>
                        <wps:cNvSpPr txBox="1"/>
                        <wps:spPr>
                          <a:xfrm>
                            <a:off x="8851" y="8876"/>
                            <a:ext cx="3325" cy="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8C8A5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School Name 20XX.06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文本框 30"/>
                        <wps:cNvSpPr txBox="1"/>
                        <wps:spPr>
                          <a:xfrm>
                            <a:off x="8122" y="9351"/>
                            <a:ext cx="4870" cy="1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9CB9F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" o:spid="_x0000_s1026" o:spt="203" style="position:absolute;left:0pt;margin-left:-63.55pt;margin-top:541.9pt;height:91.65pt;width:243.5pt;z-index:251676672;mso-width-relative:page;mso-height-relative:page;" coordorigin="8122,8827" coordsize="4870,1833" o:gfxdata="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">
                <o:lock v:ext="edit" aspectratio="f"/>
                <v:shape id="图片 4" o:spid="_x0000_s1026" o:spt="75" type="#_x0000_t75" style="position:absolute;left:8231;top:8827;height:526;width:533;" filled="f" o:preferrelative="t" stroked="f" coordsize="21600,21600" o:gfxdata="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/Z7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文本框 32" o:spid="_x0000_s1026" o:spt="202" type="#_x0000_t202" style="position:absolute;left:8851;top:8876;height:428;width:3325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1368C8A5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School Name 20XX.06</w:t>
                        </w:r>
                      </w:p>
                    </w:txbxContent>
                  </v:textbox>
                </v:shape>
                <v:shape id="文本框 30" o:spid="_x0000_s1026" o:spt="202" type="#_x0000_t202" style="position:absolute;left:8122;top:9351;height:1309;width:4870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6209CB9F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5601335</wp:posOffset>
                </wp:positionV>
                <wp:extent cx="3092450" cy="1163955"/>
                <wp:effectExtent l="0" t="0" r="0" b="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1163955"/>
                          <a:chOff x="8122" y="8827"/>
                          <a:chExt cx="4870" cy="1833"/>
                        </a:xfrm>
                      </wpg:grpSpPr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31" y="8827"/>
                            <a:ext cx="533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文本框 32"/>
                        <wps:cNvSpPr txBox="1"/>
                        <wps:spPr>
                          <a:xfrm>
                            <a:off x="8851" y="8876"/>
                            <a:ext cx="3325" cy="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2FAA9E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School Name 20XX.06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文本框 30"/>
                        <wps:cNvSpPr txBox="1"/>
                        <wps:spPr>
                          <a:xfrm>
                            <a:off x="8122" y="9351"/>
                            <a:ext cx="4870" cy="1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A4751A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-63.55pt;margin-top:441.05pt;height:91.65pt;width:243.5pt;z-index:251675648;mso-width-relative:page;mso-height-relative:page;" coordorigin="8122,8827" coordsize="4870,1833" o:gfxdata="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">
                <o:lock v:ext="edit" aspectratio="f"/>
                <v:shape id="图片 4" o:spid="_x0000_s1026" o:spt="75" type="#_x0000_t75" style="position:absolute;left:8231;top:8827;height:526;width:533;" filled="f" o:preferrelative="t" stroked="f" coordsize="21600,21600" o:gfxdata="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X7g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文本框 32" o:spid="_x0000_s1026" o:spt="202" type="#_x0000_t202" style="position:absolute;left:8851;top:8876;height:428;width:3325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F2FAA9E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School Name 20XX.06</w:t>
                        </w:r>
                      </w:p>
                    </w:txbxContent>
                  </v:textbox>
                </v:shape>
                <v:shape id="文本框 30" o:spid="_x0000_s1026" o:spt="202" type="#_x0000_t202" style="position:absolute;left:8122;top:9351;height:1309;width:4870;" filled="f" stroked="f" coordsize="21600,21600" o:gfxdata="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F0b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FA4751A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4320540</wp:posOffset>
                </wp:positionV>
                <wp:extent cx="3092450" cy="1163955"/>
                <wp:effectExtent l="0" t="0" r="0" b="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2450" cy="1163955"/>
                          <a:chOff x="8122" y="8827"/>
                          <a:chExt cx="4870" cy="1833"/>
                        </a:xfrm>
                      </wpg:grpSpPr>
                      <pic:pic xmlns:pic="http://schemas.openxmlformats.org/drawingml/2006/picture">
                        <pic:nvPicPr>
                          <pic:cNvPr id="3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31" y="8827"/>
                            <a:ext cx="533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8851" y="8876"/>
                            <a:ext cx="3325" cy="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206027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School Name 20XX.06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8122" y="9351"/>
                            <a:ext cx="4870" cy="1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670EFC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7" o:spid="_x0000_s1026" o:spt="203" style="position:absolute;left:0pt;margin-left:-63.55pt;margin-top:340.2pt;height:91.65pt;width:243.5pt;z-index:251664384;mso-width-relative:page;mso-height-relative:page;" coordorigin="8122,8827" coordsize="4870,1833" o:gfxdata="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">
                <o:lock v:ext="edit" aspectratio="f"/>
                <v:shape id="图片 4" o:spid="_x0000_s1026" o:spt="75" type="#_x0000_t75" style="position:absolute;left:8231;top:8827;height:526;width:533;" filled="f" o:preferrelative="t" stroked="f" coordsize="21600,21600" o:gfxdata="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LwLB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文本框 32" o:spid="_x0000_s1026" o:spt="202" type="#_x0000_t202" style="position:absolute;left:8851;top:8876;height:428;width:3325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8206027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School Name 20XX.06</w:t>
                        </w:r>
                      </w:p>
                    </w:txbxContent>
                  </v:textbox>
                </v:shape>
                <v:shape id="文本框 30" o:spid="_x0000_s1026" o:spt="202" type="#_x0000_t202" style="position:absolute;left:8122;top:9351;height:1309;width:4870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0670EFC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-849630</wp:posOffset>
                </wp:positionH>
                <wp:positionV relativeFrom="paragraph">
                  <wp:posOffset>2393950</wp:posOffset>
                </wp:positionV>
                <wp:extent cx="2610485" cy="47434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18AE2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  <w:t xml:space="preserve">Educational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-66.9pt;margin-top:188.5pt;height:37.35pt;width:205.55pt;z-index:251663360;mso-width-relative:page;mso-height-relative:page;" filled="f" stroked="f" coordsize="21600,21600" o:gfxdata="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NGU0fdAAAADAEAAA8AAAAAAAAAAQAgAAAAIgAA&#10;AGRycy9kb3ducmV2LnhtbFBLAQIUABQAAAAIAIdO4kBXMOkVPAIAAGY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FC18AE2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  <w:t xml:space="preserve">Educational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2915920</wp:posOffset>
                </wp:positionH>
                <wp:positionV relativeFrom="paragraph">
                  <wp:posOffset>2393950</wp:posOffset>
                </wp:positionV>
                <wp:extent cx="2610485" cy="47434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27753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2" o:spid="_x0000_s1026" o:spt="202" type="#_x0000_t202" style="position:absolute;left:0pt;margin-left:229.6pt;margin-top:188.5pt;height:37.35pt;width:205.55pt;z-index:251665408;mso-width-relative:page;mso-height-relative:page;" filled="f" stroked="f" coordsize="21600,21600" o:gfxdata="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8MxadsAAAALAQAADwAAAAAAAAABACAAAAAiAAAA&#10;ZHJzL2Rvd25yZXYueG1sUEsBAhQAFAAAAAgAh07iQIHogsI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2327753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2451735</wp:posOffset>
                </wp:positionV>
                <wp:extent cx="148590" cy="5512435"/>
                <wp:effectExtent l="0" t="0" r="3810" b="120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8690" y="3642360"/>
                          <a:ext cx="148590" cy="55124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EBC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26" o:spt="1" style="position:absolute;left:0pt;margin-left:200.25pt;margin-top:193.05pt;height:434.05pt;width:11.7pt;z-index:251664384;v-text-anchor:middle;mso-width-relative:page;mso-height-relative:page;" fillcolor="#F2F2F2 [3052]" filled="t" stroked="f" coordsize="21600,21600" o:gfxdata="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HLs&#10;IMXdAAAADAEAAA8AAAAAAAAAAQAgAAAAIgAAAGRycy9kb3ducmV2LnhtbFBLAQIUABQAAAAIAIdO&#10;4kCsydHtkAIAAAYFAAAOAAAAAAAAAAEAIAAAACw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 w14:paraId="7A1EBC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-849630</wp:posOffset>
                </wp:positionH>
                <wp:positionV relativeFrom="paragraph">
                  <wp:posOffset>8108950</wp:posOffset>
                </wp:positionV>
                <wp:extent cx="2610485" cy="47434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0485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4A00C">
                            <w:pP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ona-Sans Black" w:hAnsi="Mona-Sans Black" w:eastAsia="SimSun" w:cs="Mona-Sans Black"/>
                                <w:i w:val="0"/>
                                <w:iCs w:val="0"/>
                                <w:caps w:val="0"/>
                                <w:color w:val="717493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</w:rPr>
                              <w:t xml:space="preserve">Skill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0" o:spid="_x0000_s1026" o:spt="202" type="#_x0000_t202" style="position:absolute;left:0pt;margin-left:-66.9pt;margin-top:638.5pt;height:37.35pt;width:205.55pt;z-index:251666432;mso-width-relative:page;mso-height-relative:page;" filled="f" stroked="f" coordsize="21600,21600" o:gfxdata="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N+ab3dAAAADgEAAA8AAAAAAAAAAQAgAAAAIgAA&#10;AGRycy9kb3ducmV2LnhtbFBLAQIUABQAAAAIAIdO4kB7TRx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984A00C">
                      <w:pP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Mona-Sans Black" w:hAnsi="Mona-Sans Black" w:eastAsia="SimSun" w:cs="Mona-Sans Black"/>
                          <w:i w:val="0"/>
                          <w:iCs w:val="0"/>
                          <w:caps w:val="0"/>
                          <w:color w:val="717493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</w:rPr>
                        <w:t xml:space="preserve">Skill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3039745</wp:posOffset>
                </wp:positionV>
                <wp:extent cx="3078480" cy="1124585"/>
                <wp:effectExtent l="0" t="0" r="0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480" cy="1124585"/>
                          <a:chOff x="17200" y="7037"/>
                          <a:chExt cx="4848" cy="1771"/>
                        </a:xfrm>
                      </wpg:grpSpPr>
                      <pic:pic xmlns:pic="http://schemas.openxmlformats.org/drawingml/2006/picture">
                        <pic:nvPicPr>
                          <pic:cNvPr id="5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315" y="7037"/>
                            <a:ext cx="545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文本框 9"/>
                        <wps:cNvSpPr txBox="1"/>
                        <wps:spPr>
                          <a:xfrm>
                            <a:off x="17929" y="7095"/>
                            <a:ext cx="3831" cy="4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3CB045">
                              <w:pPr>
                                <w:rPr>
                                  <w:rFonts w:hint="default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Mona-Sans Black" w:hAnsi="Mona-Sans Black" w:eastAsia="SimSun" w:cs="Mona-Sans Black"/>
                                  <w:i w:val="0"/>
                                  <w:iCs w:val="0"/>
                                  <w:caps w:val="0"/>
                                  <w:color w:val="717493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Corporate name 20XX.01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文本框 15"/>
                        <wps:cNvSpPr txBox="1"/>
                        <wps:spPr>
                          <a:xfrm>
                            <a:off x="17200" y="7570"/>
                            <a:ext cx="4849" cy="12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14F430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textAlignment w:val="auto"/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Medium" w:hAnsi="Manrope Medium" w:eastAsia="SimSun" w:cs="Manrope Medium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" o:spid="_x0000_s1026" o:spt="203" style="position:absolute;left:0pt;margin-left:229.8pt;margin-top:239.35pt;height:88.55pt;width:242.4pt;z-index:251669504;mso-width-relative:page;mso-height-relative:page;" coordorigin="17200,7037" coordsize="4848,1771" o:gfxdata="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">
                <o:lock v:ext="edit" aspectratio="f"/>
                <v:shape id="图片 6" o:spid="_x0000_s1026" o:spt="75" type="#_x0000_t75" style="position:absolute;left:17315;top:7037;height:539;width:545;" filled="f" o:preferrelative="t" stroked="f" coordsize="21600,21600" o:gfxdata="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iBs+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文本框 9" o:spid="_x0000_s1026" o:spt="202" type="#_x0000_t202" style="position:absolute;left:17929;top:7095;height:492;width:3831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C3CB045">
                        <w:pPr>
                          <w:rPr>
                            <w:rFonts w:hint="default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Mona-Sans Black" w:hAnsi="Mona-Sans Black" w:eastAsia="SimSun" w:cs="Mona-Sans Black"/>
                            <w:i w:val="0"/>
                            <w:iCs w:val="0"/>
                            <w:caps w:val="0"/>
                            <w:color w:val="717493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Corporate name 20XX.01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17200;top:7570;height:1238;width:4849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814F430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textAlignment w:val="auto"/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Medium" w:hAnsi="Manrope Medium" w:eastAsia="SimSun" w:cs="Manrope Medium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4BDDA0F8-068D-46FD-B8AA-68FD208BED57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9BE7DC25-2E02-467D-A886-B813C4BCF52F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3401B825-03A4-4918-B963-5255956D7037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9DCA1BFA-61AA-48D4-97C3-334C2BF72C89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F95B2244-8809-4EAB-B2B4-39C75AC4371F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panose1 w:val="02010600030101010101"/>
    <w:charset w:val="80"/>
    <w:family w:val="roman"/>
    <w:pitch w:val="default"/>
    <w:sig w:usb0="00000203" w:usb1="288F0000" w:usb2="00000006" w:usb3="00000000" w:csb0="00040001" w:csb1="00000000"/>
    <w:embedRegular r:id="rId6" w:fontKey="{EA49CE42-29ED-4320-B291-9EEC13A9B62E}"/>
  </w:font>
  <w:font w:name="Mona-Sans Black">
    <w:panose1 w:val="00000000000000000000"/>
    <w:charset w:val="00"/>
    <w:family w:val="auto"/>
    <w:pitch w:val="default"/>
    <w:sig w:usb0="A00000E7" w:usb1="4000C07B" w:usb2="00000000" w:usb3="00000000" w:csb0="20000001" w:csb1="00000000"/>
    <w:embedRegular r:id="rId7" w:fontKey="{06F41C82-C913-48DD-9955-D06480A06260}"/>
  </w:font>
  <w:font w:name="Manrope Medium">
    <w:panose1 w:val="00000000000000000000"/>
    <w:charset w:val="00"/>
    <w:family w:val="auto"/>
    <w:pitch w:val="default"/>
    <w:sig w:usb0="A00002BF" w:usb1="5000206B" w:usb2="00000000" w:usb3="00000000" w:csb0="2000019F" w:csb1="00000000"/>
    <w:embedRegular r:id="rId8" w:fontKey="{F6E1D816-5B2C-408D-AD6D-4C78EEE0C601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934ED0">
    <w:pPr>
      <w:pStyle w:val="5"/>
    </w:pPr>
    <w: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-1184275</wp:posOffset>
              </wp:positionH>
              <wp:positionV relativeFrom="paragraph">
                <wp:posOffset>-571500</wp:posOffset>
              </wp:positionV>
              <wp:extent cx="7609840" cy="10752455"/>
              <wp:effectExtent l="0" t="0" r="10160" b="10795"/>
              <wp:wrapNone/>
              <wp:docPr id="231" name="组合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09840" cy="10752455"/>
                        <a:chOff x="6281594" y="311150"/>
                        <a:chExt cx="4413250" cy="6235700"/>
                      </a:xfrm>
                    </wpg:grpSpPr>
                    <wps:wsp>
                      <wps:cNvPr id="232" name="Rectangle 2603"/>
                      <wps:cNvSpPr>
                        <a:spLocks noChangeArrowheads="1"/>
                      </wps:cNvSpPr>
                      <wps:spPr bwMode="auto">
                        <a:xfrm>
                          <a:off x="6281594" y="311150"/>
                          <a:ext cx="4413250" cy="6235700"/>
                        </a:xfrm>
                        <a:prstGeom prst="rect">
                          <a:avLst/>
                        </a:prstGeom>
                        <a:solidFill>
                          <a:srgbClr val="717493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233" name="AutoShape 2601"/>
                      <wps:cNvSpPr>
                        <a:spLocks noChangeAspect="1" noChangeArrowheads="1" noTextEdit="1"/>
                      </wps:cNvSpPr>
                      <wps:spPr bwMode="auto">
                        <a:xfrm>
                          <a:off x="6286356" y="311150"/>
                          <a:ext cx="4403725" cy="623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234" name="Rectangle 2608"/>
                      <wps:cNvSpPr>
                        <a:spLocks noChangeArrowheads="1"/>
                      </wps:cNvSpPr>
                      <wps:spPr bwMode="auto">
                        <a:xfrm>
                          <a:off x="8165957" y="316707"/>
                          <a:ext cx="644525" cy="76200"/>
                        </a:xfrm>
                        <a:prstGeom prst="rect">
                          <a:avLst/>
                        </a:prstGeom>
                        <a:solidFill>
                          <a:srgbClr val="D2C0C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235" name="Rectangle 2604"/>
                      <wps:cNvSpPr>
                        <a:spLocks noChangeArrowheads="1"/>
                      </wps:cNvSpPr>
                      <wps:spPr bwMode="auto">
                        <a:xfrm>
                          <a:off x="6383122" y="477088"/>
                          <a:ext cx="4210194" cy="9145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D2C0C0"/>
                          </a:solidFill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236" name="Rectangle 2606"/>
                      <wps:cNvSpPr>
                        <a:spLocks noChangeArrowheads="1"/>
                      </wps:cNvSpPr>
                      <wps:spPr bwMode="auto">
                        <a:xfrm>
                          <a:off x="6383122" y="1459409"/>
                          <a:ext cx="4210194" cy="49858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D2C0C0"/>
                          </a:solidFill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g:grpSp>
                      <wpg:cNvPr id="237" name="组合 236"/>
                      <wpg:cNvGrpSpPr/>
                      <wpg:grpSpPr>
                        <a:xfrm>
                          <a:off x="6540705" y="2171217"/>
                          <a:ext cx="3895028" cy="3374101"/>
                          <a:chOff x="6689723" y="2171217"/>
                          <a:chExt cx="3566161" cy="3374101"/>
                        </a:xfrm>
                      </wpg:grpSpPr>
                      <wps:wsp>
                        <wps:cNvPr id="238" name="Rectangle 2609"/>
                        <wps:cNvSpPr>
                          <a:spLocks noChangeArrowheads="1"/>
                        </wps:cNvSpPr>
                        <wps:spPr bwMode="auto">
                          <a:xfrm>
                            <a:off x="6689856" y="2171217"/>
                            <a:ext cx="3565895" cy="10311"/>
                          </a:xfrm>
                          <a:prstGeom prst="rect">
                            <a:avLst/>
                          </a:prstGeom>
                          <a:solidFill>
                            <a:srgbClr val="D2C0C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39" name="Rectangle 2610"/>
                        <wps:cNvSpPr>
                          <a:spLocks noChangeArrowheads="1"/>
                        </wps:cNvSpPr>
                        <wps:spPr bwMode="auto">
                          <a:xfrm>
                            <a:off x="6689723" y="5536958"/>
                            <a:ext cx="3566161" cy="8360"/>
                          </a:xfrm>
                          <a:prstGeom prst="rect">
                            <a:avLst/>
                          </a:prstGeom>
                          <a:solidFill>
                            <a:srgbClr val="D2C0C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grpSp>
                    <wps:wsp>
                      <wps:cNvPr id="240" name="Rectangle 2611"/>
                      <wps:cNvSpPr>
                        <a:spLocks noChangeArrowheads="1"/>
                      </wps:cNvSpPr>
                      <wps:spPr bwMode="auto">
                        <a:xfrm>
                          <a:off x="8483937" y="5670716"/>
                          <a:ext cx="8565" cy="635352"/>
                        </a:xfrm>
                        <a:prstGeom prst="rect">
                          <a:avLst/>
                        </a:prstGeom>
                        <a:solidFill>
                          <a:srgbClr val="D2C0C0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wpg:wgp>
                </a:graphicData>
              </a:graphic>
            </wp:anchor>
          </w:drawing>
        </mc:Choice>
        <mc:Fallback>
          <w:pict>
            <v:group id="组合 230" o:spid="_x0000_s1026" o:spt="203" style="position:absolute;left:0pt;margin-left:-93.25pt;margin-top:-45pt;height:846.65pt;width:599.2pt;z-index:-251657216;mso-width-relative:page;mso-height-relative:page;" coordorigin="6281594,311150" coordsize="4413250,6235700" o:gfxdata="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">
              <o:lock v:ext="edit" aspectratio="f"/>
              <v:rect id="Rectangle 2603" o:spid="_x0000_s1026" o:spt="1" style="position:absolute;left:6281594;top:311150;height:6235700;width:4413250;" fillcolor="#717493" filled="t" stroked="f" coordsize="21600,21600" o:gfxdata="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MdxW/&#10;AAAA3AAAAA8AAAAAAAAAAQAgAAAAIgAAAGRycy9kb3ducmV2LnhtbFBLAQIUABQAAAAIAIdO4kAz&#10;LwWeOwAAADkAAAAQAAAAAAAAAAEAIAAAAA4BAABkcnMvc2hhcGV4bWwueG1sUEsFBgAAAAAGAAYA&#10;WwEAALgDAAAAAA==&#10;">
                <v:fill on="t" focussize="0,0"/>
                <v:stroke on="f"/>
                <v:imagedata o:title=""/>
                <o:lock v:ext="edit" aspectratio="f"/>
              </v:rect>
              <v:rect id="AutoShape 2601" o:spid="_x0000_s1026" o:spt="1" style="position:absolute;left:6286356;top:311150;height:6235700;width:4403725;" filled="f" stroked="f" coordsize="21600,21600" o:gfxdata="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t6kp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text="t" aspectratio="t"/>
              </v:rect>
              <v:rect id="Rectangle 2608" o:spid="_x0000_s1026" o:spt="1" style="position:absolute;left:8165957;top:316707;height:76200;width:644525;" fillcolor="#D2C0C0" filled="t" stroked="f" coordsize="21600,21600" o:gfxdata="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lzjFvQAA&#10;ANwAAAAPAAAAAAAAAAEAIAAAACIAAABkcnMvZG93bnJldi54bWxQSwECFAAUAAAACACHTuJAMy8F&#10;njsAAAA5AAAAEAAAAAAAAAABACAAAAAMAQAAZHJzL3NoYXBleG1sLnhtbFBLBQYAAAAABgAGAFsB&#10;AAC2AwAAAAA=&#10;">
                <v:fill on="t" focussize="0,0"/>
                <v:stroke on="f"/>
                <v:imagedata o:title=""/>
                <o:lock v:ext="edit" aspectratio="f"/>
              </v:rect>
              <v:rect id="Rectangle 2604" o:spid="_x0000_s1026" o:spt="1" style="position:absolute;left:6383122;top:477088;height:914574;width:4210194;" fillcolor="#FFFFFF" filled="t" stroked="t" coordsize="21600,21600" o:gfxdata="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BMIRvQAA&#10;ANwAAAAPAAAAAAAAAAEAIAAAACIAAABkcnMvZG93bnJldi54bWxQSwECFAAUAAAACACHTuJAMy8F&#10;njsAAAA5AAAAEAAAAAAAAAABACAAAAAMAQAAZHJzL3NoYXBleG1sLnhtbFBLBQYAAAAABgAGAFsB&#10;AAC2AwAAAAA=&#10;">
                <v:fill on="t" focussize="0,0"/>
                <v:stroke color="#D2C0C0" miterlimit="8" joinstyle="miter"/>
                <v:imagedata o:title=""/>
                <o:lock v:ext="edit" aspectratio="f"/>
              </v:rect>
              <v:rect id="Rectangle 2606" o:spid="_x0000_s1026" o:spt="1" style="position:absolute;left:6383122;top:1459409;height:4985841;width:4210194;" fillcolor="#FFFFFF" filled="t" stroked="t" coordsize="21600,21600" o:gfxdata="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9ZcZr4A&#10;AADcAAAADwAAAAAAAAABACAAAAAiAAAAZHJzL2Rvd25yZXYueG1sUEsBAhQAFAAAAAgAh07iQDMv&#10;BZ47AAAAOQAAABAAAAAAAAAAAQAgAAAADQEAAGRycy9zaGFwZXhtbC54bWxQSwUGAAAAAAYABgBb&#10;AQAAtwMAAAAA&#10;">
                <v:fill on="t" focussize="0,0"/>
                <v:stroke color="#D2C0C0" miterlimit="8" joinstyle="miter"/>
                <v:imagedata o:title=""/>
                <o:lock v:ext="edit" aspectratio="f"/>
              </v:rect>
              <v:group id="组合 236" o:spid="_x0000_s1026" o:spt="203" style="position:absolute;left:6540705;top:2171217;height:3374101;width:3895028;" coordorigin="6689723,2171217" coordsize="3566161,3374101" o:gfxdata="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Oq5kvwAAANw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09" o:spid="_x0000_s1026" o:spt="1" style="position:absolute;left:6689856;top:2171217;height:10311;width:3565895;" fillcolor="#D2C0C0" filled="t" stroked="f" coordsize="21600,21600" o:gfxdata="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aMsC5AAAA3A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  <v:rect id="Rectangle 2610" o:spid="_x0000_s1026" o:spt="1" style="position:absolute;left:6689723;top:5536958;height:8360;width:3566161;" fillcolor="#D2C0C0" filled="t" stroked="f" coordsize="21600,21600" o:gfxdata="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lpdb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</v:group>
              <v:rect id="Rectangle 2611" o:spid="_x0000_s1026" o:spt="1" style="position:absolute;left:8483937;top:5670716;height:635352;width:8565;" fillcolor="#D2C0C0" filled="t" stroked="f" coordsize="21600,21600" o:gfxdata="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SqTbu5AAAA3AAA&#10;AA8AAAAAAAAAAQAgAAAAIgAAAGRycy9kb3ducmV2LnhtbFBLAQIUABQAAAAIAIdO4kAzLwWeOwAA&#10;ADkAAAAQAAAAAAAAAAEAIAAAAAgBAABkcnMvc2hhcGV4bWwueG1sUEsFBgAAAAAGAAYAWwEAALID&#10;AAAAAA==&#10;">
                <v:fill on="t" focussize="0,0"/>
                <v:stroke on="f"/>
                <v:imagedata o:title=""/>
                <o:lock v:ext="edit" aspectratio="f"/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iZWY4OTY0MGRkODE3MzUwYWNjNzJlOTZjZjEzOWIifQ=="/>
  </w:docVars>
  <w:rsids>
    <w:rsidRoot w:val="6EBC1B1D"/>
    <w:rsid w:val="0043659A"/>
    <w:rsid w:val="03A22816"/>
    <w:rsid w:val="05B05BA5"/>
    <w:rsid w:val="0644429B"/>
    <w:rsid w:val="08123E3C"/>
    <w:rsid w:val="0E8C2C83"/>
    <w:rsid w:val="0F08497D"/>
    <w:rsid w:val="0FA77648"/>
    <w:rsid w:val="151D2886"/>
    <w:rsid w:val="166E2C6E"/>
    <w:rsid w:val="1A1A2E74"/>
    <w:rsid w:val="1BA84E74"/>
    <w:rsid w:val="1F91749D"/>
    <w:rsid w:val="20A060A4"/>
    <w:rsid w:val="20C241BB"/>
    <w:rsid w:val="22E5248F"/>
    <w:rsid w:val="23D9206E"/>
    <w:rsid w:val="23E514B6"/>
    <w:rsid w:val="243A0633"/>
    <w:rsid w:val="24480FA2"/>
    <w:rsid w:val="25217CBC"/>
    <w:rsid w:val="25501C64"/>
    <w:rsid w:val="273D0B66"/>
    <w:rsid w:val="320B34D2"/>
    <w:rsid w:val="35C506A4"/>
    <w:rsid w:val="3C1B4228"/>
    <w:rsid w:val="3D6C2FBC"/>
    <w:rsid w:val="3DC456E6"/>
    <w:rsid w:val="3E385A19"/>
    <w:rsid w:val="3F773310"/>
    <w:rsid w:val="3F9832F7"/>
    <w:rsid w:val="3FFD0E87"/>
    <w:rsid w:val="43570653"/>
    <w:rsid w:val="43650DD1"/>
    <w:rsid w:val="44290EDD"/>
    <w:rsid w:val="45A858ED"/>
    <w:rsid w:val="4ACF0D47"/>
    <w:rsid w:val="4BB607A3"/>
    <w:rsid w:val="4DCC40AD"/>
    <w:rsid w:val="4F07074A"/>
    <w:rsid w:val="4F905428"/>
    <w:rsid w:val="50BC3FFA"/>
    <w:rsid w:val="55C70DD2"/>
    <w:rsid w:val="572D2E1D"/>
    <w:rsid w:val="59D2663D"/>
    <w:rsid w:val="59FF13A4"/>
    <w:rsid w:val="5A0031AA"/>
    <w:rsid w:val="5B466B83"/>
    <w:rsid w:val="5BDB7A2A"/>
    <w:rsid w:val="5D69550A"/>
    <w:rsid w:val="5F5A7800"/>
    <w:rsid w:val="60E617FB"/>
    <w:rsid w:val="62214605"/>
    <w:rsid w:val="657809E0"/>
    <w:rsid w:val="6947201D"/>
    <w:rsid w:val="6C8253AF"/>
    <w:rsid w:val="6D4C616B"/>
    <w:rsid w:val="6DD442E6"/>
    <w:rsid w:val="6EBC1B1D"/>
    <w:rsid w:val="71FB452B"/>
    <w:rsid w:val="76D5525F"/>
    <w:rsid w:val="799D17D4"/>
    <w:rsid w:val="7A543574"/>
    <w:rsid w:val="7BD219B7"/>
    <w:rsid w:val="7CFA5489"/>
    <w:rsid w:val="7D85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ART\AppData\Local\Packages\ZhuhaiKingsoftOfficeSoftw.WPSOffice2019_924xes6e8q1tw\LocalCache\Roaming\Kingsoft\office6\templates\download\43580d69\Indigo%20classic%20resume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Indigo classic resume.docx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2025-06-04T14:02:00Z</dcterms:created>
  <dc:creator>SMART</dc:creator>
  <cp:lastModifiedBy>Emmanuel Archibong</cp:lastModifiedBy>
  <dcterms:modified xsi:type="dcterms:W3CDTF">2025-06-04T14:08:18Z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B9A6B5B193B446E2A55AF357938B17EE_11</vt:lpwstr>
  </property>
</Properties>
</file>